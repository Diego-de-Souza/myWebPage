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5FF4" w14:textId="68FB362F" w:rsidR="00D06709" w:rsidRPr="00AD1CA7" w:rsidRDefault="00D06709" w:rsidP="00DF1CB4">
      <w:pPr>
        <w:rPr>
          <w:noProof/>
          <w:sz w:val="8"/>
          <w:szCs w:val="12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141"/>
        <w:gridCol w:w="2130"/>
        <w:gridCol w:w="138"/>
        <w:gridCol w:w="284"/>
        <w:gridCol w:w="142"/>
        <w:gridCol w:w="2976"/>
        <w:gridCol w:w="284"/>
        <w:gridCol w:w="283"/>
        <w:gridCol w:w="23"/>
        <w:gridCol w:w="119"/>
        <w:gridCol w:w="2628"/>
        <w:gridCol w:w="884"/>
      </w:tblGrid>
      <w:tr w:rsidR="00AD0DDD" w:rsidRPr="00AD1CA7" w14:paraId="0EBAD649" w14:textId="77777777" w:rsidTr="00A00CB7">
        <w:trPr>
          <w:trHeight w:val="1810"/>
        </w:trPr>
        <w:tc>
          <w:tcPr>
            <w:tcW w:w="10458" w:type="dxa"/>
            <w:gridSpan w:val="14"/>
            <w:tcBorders>
              <w:bottom w:val="single" w:sz="24" w:space="0" w:color="2C3B57" w:themeColor="text2"/>
            </w:tcBorders>
          </w:tcPr>
          <w:p w14:paraId="00C8DFEC" w14:textId="77777777" w:rsidR="0064324A" w:rsidRPr="00864454" w:rsidRDefault="0064324A" w:rsidP="0064324A">
            <w:pPr>
              <w:pStyle w:val="Ttulo1"/>
              <w:rPr>
                <w:noProof/>
                <w:sz w:val="40"/>
                <w:szCs w:val="38"/>
                <w:lang w:val="pt-BR"/>
              </w:rPr>
            </w:pPr>
            <w:r>
              <w:rPr>
                <w:noProof/>
                <w:sz w:val="40"/>
                <w:szCs w:val="38"/>
                <w:lang w:val="pt-BR"/>
              </w:rPr>
              <w:t>DIEGO DE SOUZA LIMA</w:t>
            </w:r>
          </w:p>
          <w:p w14:paraId="354303E0" w14:textId="666A2938" w:rsidR="0064324A" w:rsidRPr="00864454" w:rsidRDefault="0064324A" w:rsidP="0064324A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</w:t>
            </w:r>
            <w:r w:rsidR="000E4044">
              <w:rPr>
                <w:lang w:val="pt-BR"/>
              </w:rPr>
              <w:t>8</w:t>
            </w:r>
            <w:r>
              <w:rPr>
                <w:lang w:val="pt-BR"/>
              </w:rPr>
              <w:t xml:space="preserve"> anos – brasileiro </w:t>
            </w:r>
            <w:r w:rsidR="007A2D78">
              <w:rPr>
                <w:lang w:val="pt-BR"/>
              </w:rPr>
              <w:t>–</w:t>
            </w:r>
            <w:r>
              <w:rPr>
                <w:lang w:val="pt-BR"/>
              </w:rPr>
              <w:t xml:space="preserve"> </w:t>
            </w:r>
            <w:r w:rsidR="008037DD">
              <w:rPr>
                <w:lang w:val="pt-BR"/>
              </w:rPr>
              <w:t>solteiro</w:t>
            </w:r>
          </w:p>
          <w:p w14:paraId="66F8897B" w14:textId="77777777" w:rsidR="0064324A" w:rsidRDefault="0064324A" w:rsidP="0064324A">
            <w:pPr>
              <w:pStyle w:val="Ttulo2"/>
              <w:rPr>
                <w:noProof/>
                <w:sz w:val="28"/>
                <w:szCs w:val="28"/>
                <w:lang w:val="pt-BR"/>
              </w:rPr>
            </w:pPr>
          </w:p>
          <w:p w14:paraId="4E8CE85B" w14:textId="120FDB00" w:rsidR="00AD0DDD" w:rsidRPr="00864454" w:rsidRDefault="007177DE" w:rsidP="0064324A">
            <w:pPr>
              <w:pStyle w:val="Ttulo2"/>
              <w:rPr>
                <w:noProof/>
                <w:sz w:val="28"/>
                <w:szCs w:val="28"/>
                <w:lang w:val="pt-BR"/>
              </w:rPr>
            </w:pPr>
            <w:r w:rsidRPr="007177DE">
              <w:rPr>
                <w:noProof/>
                <w:sz w:val="22"/>
                <w:szCs w:val="28"/>
              </w:rPr>
              <w:t>Desenvolvedor Fullstack | Node.js | Angular | AWS Cloud Certified</w:t>
            </w:r>
          </w:p>
        </w:tc>
      </w:tr>
      <w:tr w:rsidR="00AD0DDD" w:rsidRPr="00AD1CA7" w14:paraId="1F40EA19" w14:textId="77777777" w:rsidTr="00A00CB7">
        <w:trPr>
          <w:trHeight w:val="149"/>
        </w:trPr>
        <w:tc>
          <w:tcPr>
            <w:tcW w:w="10458" w:type="dxa"/>
            <w:gridSpan w:val="14"/>
            <w:tcBorders>
              <w:top w:val="single" w:sz="24" w:space="0" w:color="2C3B57" w:themeColor="text2"/>
            </w:tcBorders>
            <w:vAlign w:val="center"/>
          </w:tcPr>
          <w:p w14:paraId="30BB5F39" w14:textId="77777777" w:rsidR="00AD0DDD" w:rsidRPr="00AD1CA7" w:rsidRDefault="00AD0DDD" w:rsidP="00DF1CB4">
            <w:pPr>
              <w:rPr>
                <w:noProof/>
                <w:lang w:val="pt-BR"/>
              </w:rPr>
            </w:pPr>
          </w:p>
        </w:tc>
      </w:tr>
      <w:tr w:rsidR="00864454" w:rsidRPr="00AD1CA7" w14:paraId="62DEF91B" w14:textId="77777777" w:rsidTr="00A00CB7">
        <w:trPr>
          <w:gridAfter w:val="1"/>
          <w:wAfter w:w="884" w:type="dxa"/>
          <w:trHeight w:val="314"/>
        </w:trPr>
        <w:tc>
          <w:tcPr>
            <w:tcW w:w="142" w:type="dxa"/>
            <w:vAlign w:val="center"/>
          </w:tcPr>
          <w:p w14:paraId="18617323" w14:textId="77777777" w:rsidR="00864454" w:rsidRPr="00AD1CA7" w:rsidRDefault="00864454" w:rsidP="00DF1CB4">
            <w:pPr>
              <w:rPr>
                <w:noProof/>
                <w:lang w:val="pt-BR"/>
              </w:rPr>
            </w:pPr>
          </w:p>
        </w:tc>
        <w:tc>
          <w:tcPr>
            <w:tcW w:w="284" w:type="dxa"/>
            <w:shd w:val="clear" w:color="auto" w:fill="2C3B57" w:themeFill="text2"/>
            <w:vAlign w:val="center"/>
          </w:tcPr>
          <w:p w14:paraId="6D8AC613" w14:textId="77777777" w:rsidR="00864454" w:rsidRPr="00AD1CA7" w:rsidRDefault="00864454" w:rsidP="00DF1CB4">
            <w:pPr>
              <w:jc w:val="center"/>
              <w:rPr>
                <w:rStyle w:val="nfase"/>
                <w:noProof/>
                <w:lang w:val="pt-BR"/>
              </w:rPr>
            </w:pPr>
            <w:r w:rsidRPr="00AD1CA7">
              <w:rPr>
                <w:rStyle w:val="nfase"/>
                <w:noProof/>
                <w:lang w:val="pt-BR" w:bidi="pt-BR"/>
              </w:rPr>
              <w:t>T</w:t>
            </w:r>
          </w:p>
        </w:tc>
        <w:tc>
          <w:tcPr>
            <w:tcW w:w="141" w:type="dxa"/>
            <w:vAlign w:val="center"/>
          </w:tcPr>
          <w:p w14:paraId="7FDDC83A" w14:textId="77777777" w:rsidR="00864454" w:rsidRPr="00AD1CA7" w:rsidRDefault="00864454" w:rsidP="00DF1CB4">
            <w:pPr>
              <w:rPr>
                <w:noProof/>
                <w:lang w:val="pt-BR"/>
              </w:rPr>
            </w:pPr>
          </w:p>
        </w:tc>
        <w:tc>
          <w:tcPr>
            <w:tcW w:w="2130" w:type="dxa"/>
            <w:vAlign w:val="center"/>
          </w:tcPr>
          <w:p w14:paraId="7A5746B0" w14:textId="5637F339" w:rsidR="00864454" w:rsidRPr="00AD1CA7" w:rsidRDefault="0064324A" w:rsidP="009C6802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(11)9.61969969</w:t>
            </w:r>
          </w:p>
        </w:tc>
        <w:tc>
          <w:tcPr>
            <w:tcW w:w="138" w:type="dxa"/>
            <w:vAlign w:val="center"/>
          </w:tcPr>
          <w:p w14:paraId="013FC441" w14:textId="77777777" w:rsidR="00864454" w:rsidRPr="00AD1CA7" w:rsidRDefault="00864454" w:rsidP="00DF1CB4">
            <w:pPr>
              <w:rPr>
                <w:noProof/>
                <w:lang w:val="pt-BR"/>
              </w:rPr>
            </w:pPr>
          </w:p>
        </w:tc>
        <w:tc>
          <w:tcPr>
            <w:tcW w:w="284" w:type="dxa"/>
            <w:shd w:val="clear" w:color="auto" w:fill="2C3B57" w:themeFill="text2"/>
            <w:vAlign w:val="center"/>
          </w:tcPr>
          <w:p w14:paraId="06589DE6" w14:textId="77777777" w:rsidR="00864454" w:rsidRPr="00AD1CA7" w:rsidRDefault="00864454" w:rsidP="00DF1CB4">
            <w:pPr>
              <w:jc w:val="center"/>
              <w:rPr>
                <w:rStyle w:val="nfase"/>
                <w:noProof/>
                <w:lang w:val="pt-BR"/>
              </w:rPr>
            </w:pPr>
            <w:r w:rsidRPr="00AD1CA7">
              <w:rPr>
                <w:rStyle w:val="nfase"/>
                <w:noProof/>
                <w:lang w:val="pt-BR" w:bidi="pt-BR"/>
              </w:rPr>
              <w:t>E</w:t>
            </w:r>
          </w:p>
        </w:tc>
        <w:tc>
          <w:tcPr>
            <w:tcW w:w="142" w:type="dxa"/>
            <w:vAlign w:val="center"/>
          </w:tcPr>
          <w:p w14:paraId="10AE4172" w14:textId="77777777" w:rsidR="00864454" w:rsidRPr="00864454" w:rsidRDefault="00864454" w:rsidP="00DF1CB4">
            <w:pPr>
              <w:rPr>
                <w:noProof/>
                <w:sz w:val="18"/>
                <w:szCs w:val="22"/>
                <w:lang w:val="pt-BR"/>
              </w:rPr>
            </w:pPr>
          </w:p>
        </w:tc>
        <w:tc>
          <w:tcPr>
            <w:tcW w:w="2976" w:type="dxa"/>
            <w:vAlign w:val="center"/>
          </w:tcPr>
          <w:p w14:paraId="73055B79" w14:textId="41C35200" w:rsidR="00864454" w:rsidRPr="00AD1CA7" w:rsidRDefault="0064324A" w:rsidP="00DF1CB4">
            <w:pPr>
              <w:rPr>
                <w:noProof/>
                <w:lang w:val="pt-BR"/>
              </w:rPr>
            </w:pPr>
            <w:r>
              <w:rPr>
                <w:noProof/>
                <w:sz w:val="18"/>
                <w:szCs w:val="22"/>
                <w:lang w:val="pt-BR"/>
              </w:rPr>
              <w:t>Diegodesouza.souza</w:t>
            </w:r>
            <w:r w:rsidRPr="00864454">
              <w:rPr>
                <w:noProof/>
                <w:sz w:val="18"/>
                <w:szCs w:val="22"/>
                <w:lang w:val="pt-BR"/>
              </w:rPr>
              <w:t>@gmail.com</w:t>
            </w:r>
          </w:p>
        </w:tc>
        <w:tc>
          <w:tcPr>
            <w:tcW w:w="284" w:type="dxa"/>
            <w:vAlign w:val="center"/>
          </w:tcPr>
          <w:p w14:paraId="2F931A4F" w14:textId="77777777" w:rsidR="00864454" w:rsidRPr="00AD1CA7" w:rsidRDefault="00864454" w:rsidP="00DF1CB4">
            <w:pPr>
              <w:rPr>
                <w:noProof/>
                <w:lang w:val="pt-BR"/>
              </w:rPr>
            </w:pPr>
          </w:p>
        </w:tc>
        <w:tc>
          <w:tcPr>
            <w:tcW w:w="425" w:type="dxa"/>
            <w:gridSpan w:val="3"/>
            <w:vAlign w:val="center"/>
          </w:tcPr>
          <w:p w14:paraId="746A0227" w14:textId="77777777" w:rsidR="00864454" w:rsidRPr="00AD1CA7" w:rsidRDefault="00864454" w:rsidP="00DF1CB4">
            <w:pPr>
              <w:rPr>
                <w:noProof/>
                <w:lang w:val="pt-BR"/>
              </w:rPr>
            </w:pPr>
          </w:p>
        </w:tc>
        <w:tc>
          <w:tcPr>
            <w:tcW w:w="2628" w:type="dxa"/>
            <w:vAlign w:val="center"/>
          </w:tcPr>
          <w:p w14:paraId="21E17F57" w14:textId="7DE60A0A" w:rsidR="00864454" w:rsidRPr="00AD1CA7" w:rsidRDefault="00864454" w:rsidP="00DF1CB4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São</w:t>
            </w:r>
            <w:r w:rsidR="000907E0">
              <w:rPr>
                <w:noProof/>
                <w:lang w:val="pt-BR"/>
              </w:rPr>
              <w:t xml:space="preserve"> Bernardo do Campo</w:t>
            </w:r>
            <w:r>
              <w:rPr>
                <w:noProof/>
                <w:lang w:val="pt-BR"/>
              </w:rPr>
              <w:t>, SP</w:t>
            </w:r>
          </w:p>
        </w:tc>
      </w:tr>
      <w:tr w:rsidR="007177DE" w:rsidRPr="00AD1CA7" w14:paraId="3E45E86C" w14:textId="77777777" w:rsidTr="00A00CB7">
        <w:trPr>
          <w:gridAfter w:val="1"/>
          <w:wAfter w:w="884" w:type="dxa"/>
          <w:trHeight w:val="314"/>
        </w:trPr>
        <w:tc>
          <w:tcPr>
            <w:tcW w:w="142" w:type="dxa"/>
            <w:vAlign w:val="center"/>
          </w:tcPr>
          <w:p w14:paraId="4DC232C9" w14:textId="77777777" w:rsidR="007177DE" w:rsidRPr="00AD1CA7" w:rsidRDefault="007177DE" w:rsidP="00DF1CB4">
            <w:pPr>
              <w:rPr>
                <w:noProof/>
                <w:lang w:val="pt-BR"/>
              </w:rPr>
            </w:pPr>
          </w:p>
        </w:tc>
        <w:tc>
          <w:tcPr>
            <w:tcW w:w="284" w:type="dxa"/>
            <w:shd w:val="clear" w:color="auto" w:fill="2C3B57" w:themeFill="text2"/>
            <w:vAlign w:val="center"/>
          </w:tcPr>
          <w:p w14:paraId="2E231D9D" w14:textId="6BB7190E" w:rsidR="007177DE" w:rsidRPr="00AD1CA7" w:rsidRDefault="007177DE" w:rsidP="00DF1CB4">
            <w:pPr>
              <w:jc w:val="center"/>
              <w:rPr>
                <w:rStyle w:val="nfase"/>
                <w:noProof/>
                <w:lang w:val="pt-BR" w:bidi="pt-BR"/>
              </w:rPr>
            </w:pPr>
            <w:r>
              <w:rPr>
                <w:rStyle w:val="nfase"/>
                <w:noProof/>
                <w:lang w:val="pt-BR" w:bidi="pt-BR"/>
              </w:rPr>
              <w:t>G</w:t>
            </w:r>
          </w:p>
        </w:tc>
        <w:tc>
          <w:tcPr>
            <w:tcW w:w="141" w:type="dxa"/>
            <w:vAlign w:val="center"/>
          </w:tcPr>
          <w:p w14:paraId="1433ECA6" w14:textId="5DC0F033" w:rsidR="007177DE" w:rsidRPr="00AD1CA7" w:rsidRDefault="007177DE" w:rsidP="00DF1CB4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 </w:t>
            </w:r>
          </w:p>
        </w:tc>
        <w:tc>
          <w:tcPr>
            <w:tcW w:w="2130" w:type="dxa"/>
            <w:vAlign w:val="center"/>
          </w:tcPr>
          <w:p w14:paraId="270A6343" w14:textId="47873C0E" w:rsidR="007177DE" w:rsidRDefault="007177DE" w:rsidP="009C6802">
            <w:pPr>
              <w:rPr>
                <w:noProof/>
                <w:lang w:val="pt-BR"/>
              </w:rPr>
            </w:pPr>
            <w:hyperlink r:id="rId11" w:history="1">
              <w:r w:rsidRPr="007F4883">
                <w:rPr>
                  <w:rStyle w:val="Hyperlink"/>
                  <w:noProof/>
                  <w:lang w:val="pt-BR"/>
                </w:rPr>
                <w:t>https://github.com/Diego-de-Souza</w:t>
              </w:r>
            </w:hyperlink>
            <w:r>
              <w:rPr>
                <w:noProof/>
                <w:lang w:val="pt-BR"/>
              </w:rPr>
              <w:t xml:space="preserve"> </w:t>
            </w:r>
          </w:p>
        </w:tc>
        <w:tc>
          <w:tcPr>
            <w:tcW w:w="138" w:type="dxa"/>
            <w:vAlign w:val="center"/>
          </w:tcPr>
          <w:p w14:paraId="548EDBB4" w14:textId="77777777" w:rsidR="007177DE" w:rsidRPr="00AD1CA7" w:rsidRDefault="007177DE" w:rsidP="00DF1CB4">
            <w:pPr>
              <w:rPr>
                <w:noProof/>
                <w:lang w:val="pt-BR"/>
              </w:rPr>
            </w:pPr>
          </w:p>
        </w:tc>
        <w:tc>
          <w:tcPr>
            <w:tcW w:w="284" w:type="dxa"/>
            <w:shd w:val="clear" w:color="auto" w:fill="2C3B57" w:themeFill="text2"/>
            <w:vAlign w:val="center"/>
          </w:tcPr>
          <w:p w14:paraId="078F647B" w14:textId="01E92A00" w:rsidR="007177DE" w:rsidRPr="00AD1CA7" w:rsidRDefault="007177DE" w:rsidP="00DF1CB4">
            <w:pPr>
              <w:jc w:val="center"/>
              <w:rPr>
                <w:rStyle w:val="nfase"/>
                <w:noProof/>
                <w:lang w:val="pt-BR" w:bidi="pt-BR"/>
              </w:rPr>
            </w:pPr>
            <w:r>
              <w:rPr>
                <w:rStyle w:val="nfase"/>
                <w:noProof/>
                <w:lang w:val="pt-BR" w:bidi="pt-BR"/>
              </w:rPr>
              <w:t>R</w:t>
            </w:r>
          </w:p>
        </w:tc>
        <w:tc>
          <w:tcPr>
            <w:tcW w:w="142" w:type="dxa"/>
            <w:vAlign w:val="center"/>
          </w:tcPr>
          <w:p w14:paraId="230E7F3A" w14:textId="77777777" w:rsidR="007177DE" w:rsidRPr="00864454" w:rsidRDefault="007177DE" w:rsidP="00DF1CB4">
            <w:pPr>
              <w:rPr>
                <w:noProof/>
                <w:sz w:val="18"/>
                <w:szCs w:val="22"/>
                <w:lang w:val="pt-BR"/>
              </w:rPr>
            </w:pPr>
          </w:p>
        </w:tc>
        <w:tc>
          <w:tcPr>
            <w:tcW w:w="2976" w:type="dxa"/>
            <w:vAlign w:val="center"/>
          </w:tcPr>
          <w:p w14:paraId="7E33A4EA" w14:textId="3CD7E76A" w:rsidR="007177DE" w:rsidRDefault="007177DE" w:rsidP="00DF1CB4">
            <w:pPr>
              <w:rPr>
                <w:noProof/>
                <w:sz w:val="18"/>
                <w:szCs w:val="22"/>
                <w:lang w:val="pt-BR"/>
              </w:rPr>
            </w:pPr>
            <w:hyperlink r:id="rId12" w:history="1">
              <w:r w:rsidRPr="007F4883">
                <w:rPr>
                  <w:rStyle w:val="Hyperlink"/>
                  <w:noProof/>
                  <w:sz w:val="18"/>
                  <w:szCs w:val="22"/>
                  <w:lang w:val="pt-BR"/>
                </w:rPr>
                <w:t>https://www.linkedin.com/in/diegodesouza-devweb</w:t>
              </w:r>
            </w:hyperlink>
            <w:r>
              <w:rPr>
                <w:noProof/>
                <w:sz w:val="18"/>
                <w:szCs w:val="22"/>
                <w:lang w:val="pt-BR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1E4AA4D6" w14:textId="77777777" w:rsidR="007177DE" w:rsidRPr="00AD1CA7" w:rsidRDefault="007177DE" w:rsidP="00DF1CB4">
            <w:pPr>
              <w:rPr>
                <w:noProof/>
                <w:lang w:val="pt-BR"/>
              </w:rPr>
            </w:pPr>
          </w:p>
        </w:tc>
        <w:tc>
          <w:tcPr>
            <w:tcW w:w="425" w:type="dxa"/>
            <w:gridSpan w:val="3"/>
            <w:vAlign w:val="center"/>
          </w:tcPr>
          <w:p w14:paraId="30A27B16" w14:textId="77777777" w:rsidR="007177DE" w:rsidRPr="00AD1CA7" w:rsidRDefault="007177DE" w:rsidP="00DF1CB4">
            <w:pPr>
              <w:rPr>
                <w:noProof/>
                <w:lang w:val="pt-BR"/>
              </w:rPr>
            </w:pPr>
          </w:p>
        </w:tc>
        <w:tc>
          <w:tcPr>
            <w:tcW w:w="2628" w:type="dxa"/>
            <w:vAlign w:val="center"/>
          </w:tcPr>
          <w:p w14:paraId="6458D08F" w14:textId="77777777" w:rsidR="007177DE" w:rsidRDefault="007177DE" w:rsidP="00DF1CB4">
            <w:pPr>
              <w:rPr>
                <w:noProof/>
                <w:lang w:val="pt-BR"/>
              </w:rPr>
            </w:pPr>
          </w:p>
        </w:tc>
      </w:tr>
      <w:tr w:rsidR="00AD0DDD" w:rsidRPr="00AD1CA7" w14:paraId="7ACB25D7" w14:textId="77777777" w:rsidTr="00A00CB7">
        <w:trPr>
          <w:trHeight w:val="161"/>
        </w:trPr>
        <w:tc>
          <w:tcPr>
            <w:tcW w:w="10458" w:type="dxa"/>
            <w:gridSpan w:val="14"/>
            <w:tcBorders>
              <w:bottom w:val="single" w:sz="24" w:space="0" w:color="CADEE5" w:themeColor="background2"/>
            </w:tcBorders>
            <w:vAlign w:val="center"/>
          </w:tcPr>
          <w:p w14:paraId="1F076C1C" w14:textId="77777777" w:rsidR="00AD0DDD" w:rsidRPr="00AD1CA7" w:rsidRDefault="00AD0DDD" w:rsidP="00DF1CB4">
            <w:pPr>
              <w:rPr>
                <w:noProof/>
                <w:lang w:val="pt-BR"/>
              </w:rPr>
            </w:pPr>
          </w:p>
        </w:tc>
      </w:tr>
      <w:tr w:rsidR="00333C37" w:rsidRPr="00AD1CA7" w14:paraId="023081AC" w14:textId="77777777" w:rsidTr="00A00CB7">
        <w:trPr>
          <w:trHeight w:val="174"/>
        </w:trPr>
        <w:tc>
          <w:tcPr>
            <w:tcW w:w="6804" w:type="dxa"/>
            <w:gridSpan w:val="10"/>
          </w:tcPr>
          <w:p w14:paraId="5E77A7BC" w14:textId="77A1C412" w:rsidR="00333C37" w:rsidRPr="00AD1CA7" w:rsidRDefault="00333C37" w:rsidP="00333C37">
            <w:pPr>
              <w:pStyle w:val="Ttulo3"/>
              <w:ind w:left="0"/>
              <w:rPr>
                <w:noProof/>
                <w:lang w:val="pt-BR"/>
              </w:rPr>
            </w:pPr>
          </w:p>
        </w:tc>
        <w:tc>
          <w:tcPr>
            <w:tcW w:w="23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2F6AB03D" w14:textId="77777777" w:rsidR="00333C37" w:rsidRPr="00AD1CA7" w:rsidRDefault="00333C37" w:rsidP="00DF1CB4">
            <w:pPr>
              <w:rPr>
                <w:noProof/>
                <w:lang w:val="pt-BR"/>
              </w:rPr>
            </w:pPr>
          </w:p>
        </w:tc>
        <w:tc>
          <w:tcPr>
            <w:tcW w:w="3631" w:type="dxa"/>
            <w:gridSpan w:val="3"/>
            <w:tcBorders>
              <w:top w:val="single" w:sz="24" w:space="0" w:color="CADEE5" w:themeColor="background2"/>
            </w:tcBorders>
            <w:vAlign w:val="bottom"/>
          </w:tcPr>
          <w:p w14:paraId="2AF7DEF1" w14:textId="77777777" w:rsidR="00333C37" w:rsidRPr="00AD1CA7" w:rsidRDefault="00333C37" w:rsidP="00DF1CB4">
            <w:pPr>
              <w:rPr>
                <w:noProof/>
                <w:lang w:val="pt-BR"/>
              </w:rPr>
            </w:pPr>
          </w:p>
        </w:tc>
      </w:tr>
      <w:tr w:rsidR="00333C37" w:rsidRPr="00AD1CA7" w14:paraId="26D33B2F" w14:textId="77777777" w:rsidTr="00A00CB7">
        <w:trPr>
          <w:trHeight w:val="426"/>
        </w:trPr>
        <w:tc>
          <w:tcPr>
            <w:tcW w:w="6804" w:type="dxa"/>
            <w:gridSpan w:val="10"/>
            <w:vMerge w:val="restart"/>
            <w:tcBorders>
              <w:bottom w:val="single" w:sz="8" w:space="0" w:color="2C3B57" w:themeColor="text2"/>
            </w:tcBorders>
            <w:vAlign w:val="bottom"/>
          </w:tcPr>
          <w:p w14:paraId="3E2A0787" w14:textId="65C1BAEB" w:rsidR="007A48ED" w:rsidRDefault="007A48ED" w:rsidP="00333C37">
            <w:pPr>
              <w:pStyle w:val="Ttulo3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RESUMO PROFISSIONAL</w:t>
            </w:r>
          </w:p>
          <w:p w14:paraId="4962C1B3" w14:textId="77777777" w:rsidR="007A48ED" w:rsidRDefault="007A48ED" w:rsidP="007A48ED">
            <w:pPr>
              <w:rPr>
                <w:lang w:val="pt-BR"/>
              </w:rPr>
            </w:pPr>
          </w:p>
          <w:p w14:paraId="350867E1" w14:textId="1AF70FC6" w:rsidR="007A48ED" w:rsidRDefault="007A48ED" w:rsidP="007A48ED">
            <w:pPr>
              <w:ind w:left="142"/>
              <w:rPr>
                <w:color w:val="233E48" w:themeColor="background2" w:themeShade="40"/>
              </w:rPr>
            </w:pPr>
            <w:r>
              <w:rPr>
                <w:lang w:val="pt-BR"/>
              </w:rPr>
              <w:t xml:space="preserve">    </w:t>
            </w:r>
            <w:r w:rsidR="007177DE" w:rsidRPr="007177DE">
              <w:rPr>
                <w:color w:val="233E48" w:themeColor="background2" w:themeShade="40"/>
              </w:rPr>
              <w:t xml:space="preserve">Profissional com 15 anos de experiência em manutenção e automação industrial e </w:t>
            </w:r>
            <w:r w:rsidR="00840D24">
              <w:rPr>
                <w:color w:val="233E48" w:themeColor="background2" w:themeShade="40"/>
              </w:rPr>
              <w:t xml:space="preserve">+ de </w:t>
            </w:r>
            <w:r w:rsidR="000E4044">
              <w:rPr>
                <w:color w:val="233E48" w:themeColor="background2" w:themeShade="40"/>
              </w:rPr>
              <w:t>5</w:t>
            </w:r>
            <w:r w:rsidR="007177DE" w:rsidRPr="007177DE">
              <w:rPr>
                <w:color w:val="233E48" w:themeColor="background2" w:themeShade="40"/>
              </w:rPr>
              <w:t xml:space="preserve"> anos em desenvolvimento de software. Atuo como desenvolvedor fullstack com foco em </w:t>
            </w:r>
            <w:r w:rsidR="007177DE" w:rsidRPr="007177DE">
              <w:rPr>
                <w:b/>
                <w:bCs/>
                <w:color w:val="233E48" w:themeColor="background2" w:themeShade="40"/>
              </w:rPr>
              <w:t>Node.js, NestJS, Angular e AWS</w:t>
            </w:r>
            <w:r w:rsidR="007177DE" w:rsidRPr="007177DE">
              <w:rPr>
                <w:color w:val="233E48" w:themeColor="background2" w:themeShade="40"/>
              </w:rPr>
              <w:t xml:space="preserve">. Certificado AWS Cloud Foundations, com forte base em arquitetura de sistemas, banco de dados e práticas DevOps. Perfil </w:t>
            </w:r>
            <w:r w:rsidR="007177DE" w:rsidRPr="007177DE">
              <w:rPr>
                <w:b/>
                <w:bCs/>
                <w:color w:val="233E48" w:themeColor="background2" w:themeShade="40"/>
              </w:rPr>
              <w:t>autodidata</w:t>
            </w:r>
            <w:r w:rsidR="007177DE" w:rsidRPr="007177DE">
              <w:rPr>
                <w:color w:val="233E48" w:themeColor="background2" w:themeShade="40"/>
              </w:rPr>
              <w:t xml:space="preserve">, </w:t>
            </w:r>
            <w:r w:rsidR="007177DE" w:rsidRPr="007177DE">
              <w:rPr>
                <w:b/>
                <w:bCs/>
                <w:color w:val="233E48" w:themeColor="background2" w:themeShade="40"/>
              </w:rPr>
              <w:t>adaptável</w:t>
            </w:r>
            <w:r w:rsidR="007177DE" w:rsidRPr="007177DE">
              <w:rPr>
                <w:color w:val="233E48" w:themeColor="background2" w:themeShade="40"/>
              </w:rPr>
              <w:t xml:space="preserve"> e com </w:t>
            </w:r>
            <w:r w:rsidR="007177DE" w:rsidRPr="007177DE">
              <w:rPr>
                <w:b/>
                <w:bCs/>
                <w:color w:val="233E48" w:themeColor="background2" w:themeShade="40"/>
              </w:rPr>
              <w:t>experiência em liderança técnica</w:t>
            </w:r>
            <w:r w:rsidR="007177DE" w:rsidRPr="007177DE">
              <w:rPr>
                <w:color w:val="233E48" w:themeColor="background2" w:themeShade="40"/>
              </w:rPr>
              <w:t xml:space="preserve"> e gestão de equipes.</w:t>
            </w:r>
          </w:p>
          <w:p w14:paraId="68B11676" w14:textId="77777777" w:rsidR="007177DE" w:rsidRPr="007A48ED" w:rsidRDefault="007177DE" w:rsidP="007A48ED">
            <w:pPr>
              <w:ind w:left="142"/>
              <w:rPr>
                <w:lang w:val="pt-BR"/>
              </w:rPr>
            </w:pPr>
          </w:p>
          <w:p w14:paraId="24AAC735" w14:textId="2763E3E1" w:rsidR="00333C37" w:rsidRDefault="00000000" w:rsidP="00333C37">
            <w:pPr>
              <w:pStyle w:val="Ttulo3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-1876845102"/>
                <w:placeholder>
                  <w:docPart w:val="471B1E8ED84D48EEA733B3037AD21CF7"/>
                </w:placeholder>
                <w:temporary/>
                <w:showingPlcHdr/>
                <w15:appearance w15:val="hidden"/>
              </w:sdtPr>
              <w:sdtContent>
                <w:r w:rsidR="00333C37" w:rsidRPr="00AD1CA7">
                  <w:rPr>
                    <w:noProof/>
                    <w:lang w:val="pt-BR" w:bidi="pt-BR"/>
                  </w:rPr>
                  <w:t>Experiência</w:t>
                </w:r>
              </w:sdtContent>
            </w:sdt>
          </w:p>
          <w:p w14:paraId="5A3F6CF2" w14:textId="77777777" w:rsidR="00333C37" w:rsidRPr="00333C37" w:rsidRDefault="00333C37" w:rsidP="007A48ED">
            <w:pPr>
              <w:ind w:left="142"/>
              <w:rPr>
                <w:lang w:val="pt-BR"/>
              </w:rPr>
            </w:pPr>
          </w:p>
          <w:p w14:paraId="0A506F22" w14:textId="77777777" w:rsidR="007177DE" w:rsidRPr="007177DE" w:rsidRDefault="007177DE" w:rsidP="007177DE">
            <w:pPr>
              <w:pStyle w:val="Datas"/>
              <w:rPr>
                <w:noProof/>
                <w:szCs w:val="20"/>
                <w:lang w:val="pt-BR"/>
              </w:rPr>
            </w:pPr>
            <w:r w:rsidRPr="007177DE">
              <w:rPr>
                <w:bCs/>
                <w:noProof/>
                <w:szCs w:val="20"/>
                <w:lang w:val="pt-BR"/>
              </w:rPr>
              <w:t>Desenvolvedor Fullstack Web – Mobilemed Soluções em Tecnologia para Medicina Ltda</w:t>
            </w:r>
            <w:r w:rsidRPr="007177DE">
              <w:rPr>
                <w:noProof/>
                <w:szCs w:val="20"/>
                <w:lang w:val="pt-BR"/>
              </w:rPr>
              <w:br/>
            </w:r>
            <w:r w:rsidRPr="007177DE">
              <w:rPr>
                <w:rFonts w:ascii="Segoe UI Emoji" w:hAnsi="Segoe UI Emoji" w:cs="Segoe UI Emoji"/>
                <w:noProof/>
                <w:szCs w:val="20"/>
                <w:lang w:val="pt-BR"/>
              </w:rPr>
              <w:t>📆</w:t>
            </w:r>
            <w:r w:rsidRPr="007177DE">
              <w:rPr>
                <w:noProof/>
                <w:szCs w:val="20"/>
                <w:lang w:val="pt-BR"/>
              </w:rPr>
              <w:t xml:space="preserve"> 2021 – Atual</w:t>
            </w:r>
          </w:p>
          <w:p w14:paraId="4AC42126" w14:textId="77777777" w:rsidR="007177DE" w:rsidRPr="007177DE" w:rsidRDefault="007177DE" w:rsidP="007177DE">
            <w:pPr>
              <w:pStyle w:val="Datas"/>
              <w:numPr>
                <w:ilvl w:val="0"/>
                <w:numId w:val="14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Desenvolvimento e manutenção de plataforma PACS (arquivamento e comunicação de imagens médicas).</w:t>
            </w:r>
          </w:p>
          <w:p w14:paraId="613898AD" w14:textId="77777777" w:rsidR="007177DE" w:rsidRPr="007177DE" w:rsidRDefault="007177DE" w:rsidP="007177DE">
            <w:pPr>
              <w:pStyle w:val="Datas"/>
              <w:numPr>
                <w:ilvl w:val="0"/>
                <w:numId w:val="14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Criação de APIs e microsserviços em Node.js/NestJS e Angular.</w:t>
            </w:r>
          </w:p>
          <w:p w14:paraId="534617F0" w14:textId="77777777" w:rsidR="007177DE" w:rsidRPr="007177DE" w:rsidRDefault="007177DE" w:rsidP="007177DE">
            <w:pPr>
              <w:pStyle w:val="Datas"/>
              <w:numPr>
                <w:ilvl w:val="0"/>
                <w:numId w:val="14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Utilização de MySQL, MongoDB, PostgreSQL, Docker e Terraform em ambiente AWS.</w:t>
            </w:r>
          </w:p>
          <w:p w14:paraId="43112C07" w14:textId="77777777" w:rsidR="007177DE" w:rsidRPr="007177DE" w:rsidRDefault="007177DE" w:rsidP="007177DE">
            <w:pPr>
              <w:pStyle w:val="Datas"/>
              <w:numPr>
                <w:ilvl w:val="0"/>
                <w:numId w:val="14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Contribuição na arquitetura de sistemas e integração de serviços médicos online.</w:t>
            </w:r>
          </w:p>
          <w:p w14:paraId="1FEEF165" w14:textId="77777777" w:rsidR="0032581F" w:rsidRPr="007A48ED" w:rsidRDefault="0032581F" w:rsidP="0032581F">
            <w:pPr>
              <w:pStyle w:val="Texto"/>
              <w:ind w:right="0"/>
              <w:jc w:val="both"/>
              <w:rPr>
                <w:noProof/>
                <w:sz w:val="20"/>
                <w:szCs w:val="20"/>
                <w:lang w:val="pt-BR"/>
              </w:rPr>
            </w:pPr>
          </w:p>
          <w:p w14:paraId="6BF5BCC9" w14:textId="77777777" w:rsidR="007177DE" w:rsidRPr="007177DE" w:rsidRDefault="007177DE" w:rsidP="007177DE">
            <w:pPr>
              <w:pStyle w:val="Datas"/>
              <w:jc w:val="both"/>
              <w:rPr>
                <w:noProof/>
                <w:szCs w:val="20"/>
                <w:lang w:val="pt-BR"/>
              </w:rPr>
            </w:pPr>
            <w:r w:rsidRPr="007177DE">
              <w:rPr>
                <w:bCs/>
                <w:noProof/>
                <w:szCs w:val="20"/>
                <w:lang w:val="pt-BR"/>
              </w:rPr>
              <w:t>Líder de Manutenção – ETIG Multifuncional Eirelli</w:t>
            </w:r>
            <w:r w:rsidRPr="007177DE">
              <w:rPr>
                <w:noProof/>
                <w:szCs w:val="20"/>
                <w:lang w:val="pt-BR"/>
              </w:rPr>
              <w:br/>
            </w:r>
            <w:r w:rsidRPr="007177DE">
              <w:rPr>
                <w:rFonts w:ascii="Segoe UI Emoji" w:hAnsi="Segoe UI Emoji" w:cs="Segoe UI Emoji"/>
                <w:noProof/>
                <w:szCs w:val="20"/>
                <w:lang w:val="pt-BR"/>
              </w:rPr>
              <w:t>📆</w:t>
            </w:r>
            <w:r w:rsidRPr="007177DE">
              <w:rPr>
                <w:noProof/>
                <w:szCs w:val="20"/>
                <w:lang w:val="pt-BR"/>
              </w:rPr>
              <w:t xml:space="preserve"> 2015 – 2021</w:t>
            </w:r>
          </w:p>
          <w:p w14:paraId="4D585E55" w14:textId="77777777" w:rsidR="007177DE" w:rsidRPr="007177DE" w:rsidRDefault="007177DE" w:rsidP="007177DE">
            <w:pPr>
              <w:pStyle w:val="Datas"/>
              <w:numPr>
                <w:ilvl w:val="0"/>
                <w:numId w:val="15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Liderança de equipe de manutenção e execução de projetos em ambiente fabril.</w:t>
            </w:r>
          </w:p>
          <w:p w14:paraId="5227D1B2" w14:textId="77777777" w:rsidR="007177DE" w:rsidRPr="007177DE" w:rsidRDefault="007177DE" w:rsidP="007177DE">
            <w:pPr>
              <w:pStyle w:val="Datas"/>
              <w:numPr>
                <w:ilvl w:val="0"/>
                <w:numId w:val="15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Gerenciamento de recursos e suporte técnico direto ao cliente.</w:t>
            </w:r>
          </w:p>
          <w:p w14:paraId="5CA48C4E" w14:textId="77777777" w:rsidR="007177DE" w:rsidRPr="007177DE" w:rsidRDefault="007177DE" w:rsidP="007177DE">
            <w:pPr>
              <w:pStyle w:val="Datas"/>
              <w:numPr>
                <w:ilvl w:val="0"/>
                <w:numId w:val="15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Desenvolvimento de soluções de automação e melhoria contínua.</w:t>
            </w:r>
          </w:p>
          <w:p w14:paraId="094EF823" w14:textId="77777777" w:rsidR="00333C37" w:rsidRPr="00333C37" w:rsidRDefault="00333C37" w:rsidP="00333C37">
            <w:pPr>
              <w:pStyle w:val="Datas"/>
              <w:jc w:val="both"/>
              <w:rPr>
                <w:noProof/>
                <w:szCs w:val="20"/>
                <w:lang w:val="pt-BR"/>
              </w:rPr>
            </w:pPr>
          </w:p>
          <w:p w14:paraId="1C40EA96" w14:textId="77777777" w:rsidR="007177DE" w:rsidRPr="007177DE" w:rsidRDefault="007177DE" w:rsidP="007177DE">
            <w:pPr>
              <w:pStyle w:val="Datas"/>
              <w:jc w:val="both"/>
              <w:rPr>
                <w:noProof/>
                <w:szCs w:val="20"/>
                <w:lang w:val="pt-BR"/>
              </w:rPr>
            </w:pPr>
            <w:r w:rsidRPr="007177DE">
              <w:rPr>
                <w:bCs/>
                <w:noProof/>
                <w:szCs w:val="20"/>
                <w:lang w:val="pt-BR"/>
              </w:rPr>
              <w:t>Técnico Eletromecânico / Programador de CLP – SPS Automação Industrial</w:t>
            </w:r>
            <w:r w:rsidRPr="007177DE">
              <w:rPr>
                <w:noProof/>
                <w:szCs w:val="20"/>
                <w:lang w:val="pt-BR"/>
              </w:rPr>
              <w:br/>
            </w:r>
            <w:r w:rsidRPr="007177DE">
              <w:rPr>
                <w:rFonts w:ascii="Segoe UI Emoji" w:hAnsi="Segoe UI Emoji" w:cs="Segoe UI Emoji"/>
                <w:noProof/>
                <w:szCs w:val="20"/>
                <w:lang w:val="pt-BR"/>
              </w:rPr>
              <w:t>📆</w:t>
            </w:r>
            <w:r w:rsidRPr="007177DE">
              <w:rPr>
                <w:noProof/>
                <w:szCs w:val="20"/>
                <w:lang w:val="pt-BR"/>
              </w:rPr>
              <w:t xml:space="preserve"> 2010 – 2015</w:t>
            </w:r>
          </w:p>
          <w:p w14:paraId="01742AE0" w14:textId="77777777" w:rsidR="007177DE" w:rsidRPr="007177DE" w:rsidRDefault="007177DE" w:rsidP="007177DE">
            <w:pPr>
              <w:pStyle w:val="Datas"/>
              <w:numPr>
                <w:ilvl w:val="0"/>
                <w:numId w:val="16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Programação, startup e comissionamento de células fabris com CLP.</w:t>
            </w:r>
          </w:p>
          <w:p w14:paraId="609D978F" w14:textId="77777777" w:rsidR="007177DE" w:rsidRPr="007177DE" w:rsidRDefault="007177DE" w:rsidP="007177DE">
            <w:pPr>
              <w:pStyle w:val="Datas"/>
              <w:numPr>
                <w:ilvl w:val="0"/>
                <w:numId w:val="16"/>
              </w:numPr>
              <w:jc w:val="both"/>
              <w:rPr>
                <w:b w:val="0"/>
                <w:bCs/>
                <w:noProof/>
                <w:szCs w:val="20"/>
                <w:lang w:val="pt-BR"/>
              </w:rPr>
            </w:pPr>
            <w:r w:rsidRPr="007177DE">
              <w:rPr>
                <w:b w:val="0"/>
                <w:bCs/>
                <w:noProof/>
                <w:szCs w:val="20"/>
                <w:lang w:val="pt-BR"/>
              </w:rPr>
              <w:t>Implementação de sistemas automatizados e validação de funcionamento de linhas industriais.</w:t>
            </w:r>
          </w:p>
          <w:p w14:paraId="18CC2E08" w14:textId="77777777" w:rsidR="007177DE" w:rsidRPr="007177DE" w:rsidRDefault="00000000" w:rsidP="007177DE">
            <w:pPr>
              <w:pStyle w:val="Datas"/>
              <w:jc w:val="both"/>
              <w:rPr>
                <w:noProof/>
                <w:szCs w:val="20"/>
                <w:lang w:val="pt-BR"/>
              </w:rPr>
            </w:pPr>
            <w:r>
              <w:rPr>
                <w:noProof/>
                <w:szCs w:val="20"/>
                <w:lang w:val="pt-BR"/>
              </w:rPr>
              <w:pict w14:anchorId="0BFDA21D">
                <v:rect id="_x0000_i1025" style="width:0;height:1.5pt" o:hralign="center" o:hrstd="t" o:hr="t" fillcolor="#a0a0a0" stroked="f"/>
              </w:pict>
            </w:r>
          </w:p>
          <w:p w14:paraId="19EB46DA" w14:textId="62D47B06" w:rsidR="009C6802" w:rsidRPr="009C6802" w:rsidRDefault="009C6802" w:rsidP="009C6802">
            <w:pPr>
              <w:rPr>
                <w:lang w:val="pt-BR"/>
              </w:rPr>
            </w:pPr>
          </w:p>
        </w:tc>
        <w:tc>
          <w:tcPr>
            <w:tcW w:w="23" w:type="dxa"/>
            <w:vMerge/>
            <w:vAlign w:val="bottom"/>
          </w:tcPr>
          <w:p w14:paraId="7209E8D8" w14:textId="77777777" w:rsidR="00333C37" w:rsidRPr="00AD1CA7" w:rsidRDefault="00333C37" w:rsidP="00DF1CB4">
            <w:pPr>
              <w:rPr>
                <w:noProof/>
                <w:lang w:val="pt-BR"/>
              </w:rPr>
            </w:pPr>
          </w:p>
        </w:tc>
        <w:tc>
          <w:tcPr>
            <w:tcW w:w="3631" w:type="dxa"/>
            <w:gridSpan w:val="3"/>
            <w:shd w:val="clear" w:color="auto" w:fill="CADEE5" w:themeFill="background2"/>
            <w:vAlign w:val="bottom"/>
          </w:tcPr>
          <w:p w14:paraId="01369A89" w14:textId="77777777" w:rsidR="00333C37" w:rsidRPr="00AD1CA7" w:rsidRDefault="00000000" w:rsidP="00DF1CB4">
            <w:pPr>
              <w:pStyle w:val="Ttulo3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-2075571490"/>
                <w:placeholder>
                  <w:docPart w:val="8E107D0FE3014AD1A0A555281012F01F"/>
                </w:placeholder>
                <w:temporary/>
                <w:showingPlcHdr/>
                <w15:appearance w15:val="hidden"/>
              </w:sdtPr>
              <w:sdtContent>
                <w:r w:rsidR="00333C37" w:rsidRPr="00AD1CA7">
                  <w:rPr>
                    <w:noProof/>
                    <w:lang w:val="pt-BR" w:bidi="pt-BR"/>
                  </w:rPr>
                  <w:t>Formação</w:t>
                </w:r>
              </w:sdtContent>
            </w:sdt>
          </w:p>
        </w:tc>
      </w:tr>
      <w:tr w:rsidR="00333C37" w:rsidRPr="00AD1CA7" w14:paraId="000C6EE6" w14:textId="77777777" w:rsidTr="00A00CB7">
        <w:trPr>
          <w:trHeight w:val="1684"/>
        </w:trPr>
        <w:tc>
          <w:tcPr>
            <w:tcW w:w="6804" w:type="dxa"/>
            <w:gridSpan w:val="10"/>
            <w:vMerge/>
            <w:tcBorders>
              <w:top w:val="single" w:sz="8" w:space="0" w:color="2C3B57" w:themeColor="text2"/>
            </w:tcBorders>
          </w:tcPr>
          <w:p w14:paraId="10924382" w14:textId="5A698528" w:rsidR="00333C37" w:rsidRPr="00AD1CA7" w:rsidRDefault="00333C37" w:rsidP="00980CB5">
            <w:pPr>
              <w:pStyle w:val="Texto"/>
              <w:jc w:val="both"/>
              <w:rPr>
                <w:noProof/>
                <w:lang w:val="pt-BR"/>
              </w:rPr>
            </w:pPr>
          </w:p>
        </w:tc>
        <w:tc>
          <w:tcPr>
            <w:tcW w:w="23" w:type="dxa"/>
            <w:vMerge w:val="restart"/>
            <w:vAlign w:val="center"/>
          </w:tcPr>
          <w:p w14:paraId="56349181" w14:textId="35468382" w:rsidR="00333C37" w:rsidRPr="00AD1CA7" w:rsidRDefault="00333C37" w:rsidP="00DF1CB4">
            <w:pPr>
              <w:rPr>
                <w:noProof/>
                <w:lang w:val="pt-BR"/>
              </w:rPr>
            </w:pPr>
          </w:p>
        </w:tc>
        <w:tc>
          <w:tcPr>
            <w:tcW w:w="3631" w:type="dxa"/>
            <w:gridSpan w:val="3"/>
            <w:vMerge w:val="restart"/>
            <w:shd w:val="clear" w:color="auto" w:fill="CADEE5" w:themeFill="background2"/>
          </w:tcPr>
          <w:p w14:paraId="1E889047" w14:textId="623D5537" w:rsidR="0064324A" w:rsidRPr="008037DD" w:rsidRDefault="007177DE" w:rsidP="0064324A">
            <w:pPr>
              <w:pStyle w:val="Texto"/>
              <w:jc w:val="both"/>
              <w:rPr>
                <w:b/>
                <w:i/>
                <w:iCs/>
                <w:noProof/>
                <w:sz w:val="20"/>
                <w:szCs w:val="20"/>
              </w:rPr>
            </w:pPr>
            <w:r w:rsidRPr="008037DD">
              <w:rPr>
                <w:b/>
                <w:bCs/>
                <w:noProof/>
                <w:sz w:val="20"/>
                <w:szCs w:val="20"/>
              </w:rPr>
              <w:t>Engenharia da Computação</w:t>
            </w:r>
            <w:r w:rsidRPr="008037DD">
              <w:rPr>
                <w:b/>
                <w:noProof/>
                <w:sz w:val="20"/>
                <w:szCs w:val="20"/>
              </w:rPr>
              <w:t xml:space="preserve"> – Faculdade Engenheiro Salvador Arena </w:t>
            </w:r>
            <w:r w:rsidRPr="008037DD">
              <w:rPr>
                <w:b/>
                <w:i/>
                <w:iCs/>
                <w:noProof/>
                <w:sz w:val="20"/>
                <w:szCs w:val="20"/>
              </w:rPr>
              <w:t>(Ago/2022 – Dez/2027)</w:t>
            </w:r>
          </w:p>
          <w:p w14:paraId="1D79F7F9" w14:textId="77777777" w:rsidR="007177DE" w:rsidRPr="008037DD" w:rsidRDefault="007177DE" w:rsidP="0064324A">
            <w:pPr>
              <w:pStyle w:val="Texto"/>
              <w:jc w:val="both"/>
              <w:rPr>
                <w:noProof/>
                <w:sz w:val="20"/>
                <w:szCs w:val="20"/>
                <w:lang w:val="pt-BR"/>
              </w:rPr>
            </w:pPr>
          </w:p>
          <w:p w14:paraId="24D6D5CF" w14:textId="294AAEC3" w:rsidR="0064324A" w:rsidRPr="008037DD" w:rsidRDefault="007177DE" w:rsidP="0064324A">
            <w:pPr>
              <w:pStyle w:val="Texto"/>
              <w:jc w:val="both"/>
              <w:rPr>
                <w:b/>
                <w:i/>
                <w:iCs/>
                <w:noProof/>
                <w:sz w:val="20"/>
                <w:szCs w:val="20"/>
              </w:rPr>
            </w:pPr>
            <w:r w:rsidRPr="008037DD">
              <w:rPr>
                <w:b/>
                <w:bCs/>
                <w:noProof/>
                <w:sz w:val="20"/>
                <w:szCs w:val="20"/>
              </w:rPr>
              <w:t>Tecnólogo em Mecatrônica Industrial</w:t>
            </w:r>
            <w:r w:rsidRPr="008037DD">
              <w:rPr>
                <w:b/>
                <w:noProof/>
                <w:sz w:val="20"/>
                <w:szCs w:val="20"/>
              </w:rPr>
              <w:t xml:space="preserve"> – Faculdade Engenheiro Salvador Arena </w:t>
            </w:r>
            <w:r w:rsidRPr="008037DD">
              <w:rPr>
                <w:b/>
                <w:i/>
                <w:iCs/>
                <w:noProof/>
                <w:sz w:val="20"/>
                <w:szCs w:val="20"/>
              </w:rPr>
              <w:t>(Jun/2017)</w:t>
            </w:r>
          </w:p>
          <w:p w14:paraId="39271920" w14:textId="77777777" w:rsidR="007177DE" w:rsidRPr="008037DD" w:rsidRDefault="007177DE" w:rsidP="0064324A">
            <w:pPr>
              <w:pStyle w:val="Texto"/>
              <w:jc w:val="both"/>
              <w:rPr>
                <w:noProof/>
                <w:sz w:val="20"/>
                <w:szCs w:val="20"/>
                <w:lang w:val="pt-BR"/>
              </w:rPr>
            </w:pPr>
          </w:p>
          <w:p w14:paraId="6E5D2471" w14:textId="0EE5B442" w:rsidR="0064324A" w:rsidRPr="008037DD" w:rsidRDefault="007177DE" w:rsidP="0064324A">
            <w:pPr>
              <w:pStyle w:val="Texto"/>
              <w:jc w:val="both"/>
              <w:rPr>
                <w:noProof/>
                <w:sz w:val="20"/>
                <w:szCs w:val="20"/>
                <w:lang w:val="pt-BR"/>
              </w:rPr>
            </w:pPr>
            <w:r w:rsidRPr="008037DD">
              <w:rPr>
                <w:b/>
                <w:bCs/>
                <w:noProof/>
                <w:sz w:val="20"/>
                <w:szCs w:val="20"/>
              </w:rPr>
              <w:t>Técnico em Eletromecânica</w:t>
            </w:r>
            <w:r w:rsidRPr="008037DD">
              <w:rPr>
                <w:b/>
                <w:noProof/>
                <w:sz w:val="20"/>
                <w:szCs w:val="20"/>
              </w:rPr>
              <w:t xml:space="preserve"> – SENAI Manuel Garcia Filho </w:t>
            </w:r>
            <w:r w:rsidRPr="008037DD">
              <w:rPr>
                <w:b/>
                <w:i/>
                <w:iCs/>
                <w:noProof/>
                <w:sz w:val="20"/>
                <w:szCs w:val="20"/>
              </w:rPr>
              <w:t>(Dez/2013)</w:t>
            </w:r>
          </w:p>
          <w:p w14:paraId="4E14E444" w14:textId="77777777" w:rsidR="007177DE" w:rsidRDefault="007177DE" w:rsidP="00DF1CB4">
            <w:pPr>
              <w:pStyle w:val="Texto"/>
              <w:rPr>
                <w:noProof/>
                <w:szCs w:val="22"/>
                <w:lang w:val="pt-BR"/>
              </w:rPr>
            </w:pPr>
          </w:p>
          <w:p w14:paraId="4C3CC316" w14:textId="77777777" w:rsidR="007177DE" w:rsidRPr="007177DE" w:rsidRDefault="007177DE" w:rsidP="007177DE">
            <w:pPr>
              <w:pStyle w:val="Texto"/>
              <w:rPr>
                <w:b/>
                <w:bCs/>
                <w:noProof/>
                <w:szCs w:val="22"/>
                <w:lang w:val="pt-BR"/>
              </w:rPr>
            </w:pPr>
            <w:r w:rsidRPr="007177DE">
              <w:rPr>
                <w:b/>
                <w:bCs/>
                <w:noProof/>
                <w:szCs w:val="22"/>
                <w:lang w:val="pt-BR"/>
              </w:rPr>
              <w:t>Certificações e Cursos</w:t>
            </w:r>
          </w:p>
          <w:p w14:paraId="52150A9E" w14:textId="6D0B3EB4" w:rsidR="007177DE" w:rsidRPr="007177DE" w:rsidRDefault="008037DD" w:rsidP="008037DD">
            <w:pPr>
              <w:pStyle w:val="Texto"/>
              <w:rPr>
                <w:noProof/>
                <w:sz w:val="20"/>
                <w:szCs w:val="20"/>
                <w:lang w:val="pt-BR"/>
              </w:rPr>
            </w:pPr>
            <w:r>
              <w:rPr>
                <w:noProof/>
                <w:sz w:val="18"/>
                <w:szCs w:val="18"/>
                <w:lang w:val="pt-BR"/>
              </w:rPr>
              <w:t xml:space="preserve">- </w:t>
            </w:r>
            <w:r w:rsidR="007177DE" w:rsidRPr="007177DE">
              <w:rPr>
                <w:noProof/>
                <w:sz w:val="20"/>
                <w:szCs w:val="20"/>
                <w:lang w:val="pt-BR"/>
              </w:rPr>
              <w:t>AWS Cloud Foundations (AWS Certified)</w:t>
            </w:r>
          </w:p>
          <w:p w14:paraId="0C453142" w14:textId="1208351D" w:rsidR="007177DE" w:rsidRPr="007177DE" w:rsidRDefault="008037DD" w:rsidP="008037DD">
            <w:pPr>
              <w:pStyle w:val="Texto"/>
              <w:rPr>
                <w:noProof/>
                <w:sz w:val="20"/>
                <w:szCs w:val="20"/>
                <w:lang w:val="pt-BR"/>
              </w:rPr>
            </w:pPr>
            <w:r w:rsidRPr="008037DD">
              <w:rPr>
                <w:noProof/>
                <w:sz w:val="20"/>
                <w:szCs w:val="20"/>
                <w:lang w:val="pt-BR"/>
              </w:rPr>
              <w:t xml:space="preserve">- </w:t>
            </w:r>
            <w:r w:rsidR="007177DE" w:rsidRPr="007177DE">
              <w:rPr>
                <w:noProof/>
                <w:sz w:val="20"/>
                <w:szCs w:val="20"/>
                <w:lang w:val="pt-BR"/>
              </w:rPr>
              <w:t>Fullstack Developer – DIO</w:t>
            </w:r>
          </w:p>
          <w:p w14:paraId="557F6CFE" w14:textId="3A3A6208" w:rsidR="007177DE" w:rsidRPr="007177DE" w:rsidRDefault="008037DD" w:rsidP="008037DD">
            <w:pPr>
              <w:pStyle w:val="Texto"/>
              <w:rPr>
                <w:noProof/>
                <w:sz w:val="20"/>
                <w:szCs w:val="20"/>
                <w:lang w:val="pt-BR"/>
              </w:rPr>
            </w:pPr>
            <w:r w:rsidRPr="008037DD">
              <w:rPr>
                <w:noProof/>
                <w:sz w:val="20"/>
                <w:szCs w:val="20"/>
                <w:lang w:val="pt-BR"/>
              </w:rPr>
              <w:t xml:space="preserve">- </w:t>
            </w:r>
            <w:r w:rsidR="007177DE" w:rsidRPr="007177DE">
              <w:rPr>
                <w:noProof/>
                <w:sz w:val="20"/>
                <w:szCs w:val="20"/>
                <w:lang w:val="pt-BR"/>
              </w:rPr>
              <w:t>Node.js Backend Development – Udemy</w:t>
            </w:r>
          </w:p>
          <w:p w14:paraId="14853913" w14:textId="728DBDF7" w:rsidR="007177DE" w:rsidRPr="007177DE" w:rsidRDefault="008037DD" w:rsidP="008037DD">
            <w:pPr>
              <w:pStyle w:val="Texto"/>
              <w:rPr>
                <w:noProof/>
                <w:sz w:val="20"/>
                <w:szCs w:val="20"/>
                <w:lang w:val="pt-BR"/>
              </w:rPr>
            </w:pPr>
            <w:r w:rsidRPr="008037DD">
              <w:rPr>
                <w:noProof/>
                <w:sz w:val="20"/>
                <w:szCs w:val="20"/>
                <w:lang w:val="pt-BR"/>
              </w:rPr>
              <w:t xml:space="preserve">- </w:t>
            </w:r>
            <w:r w:rsidR="007177DE" w:rsidRPr="007177DE">
              <w:rPr>
                <w:noProof/>
                <w:sz w:val="20"/>
                <w:szCs w:val="20"/>
                <w:lang w:val="pt-BR"/>
              </w:rPr>
              <w:t>Docker – Udemy</w:t>
            </w:r>
          </w:p>
          <w:p w14:paraId="55EB377D" w14:textId="7FB1B4D0" w:rsidR="007177DE" w:rsidRPr="007177DE" w:rsidRDefault="008037DD" w:rsidP="008037DD">
            <w:pPr>
              <w:pStyle w:val="Texto"/>
              <w:rPr>
                <w:noProof/>
                <w:sz w:val="20"/>
                <w:szCs w:val="20"/>
                <w:lang w:val="pt-BR"/>
              </w:rPr>
            </w:pPr>
            <w:r w:rsidRPr="008037DD">
              <w:rPr>
                <w:noProof/>
                <w:sz w:val="20"/>
                <w:szCs w:val="20"/>
                <w:lang w:val="pt-BR"/>
              </w:rPr>
              <w:t xml:space="preserve">- </w:t>
            </w:r>
            <w:r w:rsidR="007177DE" w:rsidRPr="007177DE">
              <w:rPr>
                <w:noProof/>
                <w:sz w:val="20"/>
                <w:szCs w:val="20"/>
                <w:lang w:val="pt-BR"/>
              </w:rPr>
              <w:t>JavaScript, Angular e Mobile Developer – DIO</w:t>
            </w:r>
          </w:p>
          <w:p w14:paraId="3BBC88FB" w14:textId="176F04DC" w:rsidR="007177DE" w:rsidRPr="008037DD" w:rsidRDefault="008037DD" w:rsidP="008037DD">
            <w:pPr>
              <w:pStyle w:val="Texto"/>
              <w:rPr>
                <w:noProof/>
                <w:sz w:val="20"/>
                <w:szCs w:val="20"/>
                <w:lang w:val="pt-BR"/>
              </w:rPr>
            </w:pPr>
            <w:r w:rsidRPr="008037DD">
              <w:rPr>
                <w:noProof/>
                <w:sz w:val="20"/>
                <w:szCs w:val="20"/>
                <w:lang w:val="pt-BR"/>
              </w:rPr>
              <w:t xml:space="preserve">- </w:t>
            </w:r>
            <w:r w:rsidR="007177DE" w:rsidRPr="007177DE">
              <w:rPr>
                <w:noProof/>
                <w:sz w:val="20"/>
                <w:szCs w:val="20"/>
                <w:lang w:val="pt-BR"/>
              </w:rPr>
              <w:t>Lógica de Programação – Estudonauta</w:t>
            </w:r>
          </w:p>
          <w:p w14:paraId="77248202" w14:textId="77777777" w:rsidR="009C6802" w:rsidRPr="009C6802" w:rsidRDefault="009C6802" w:rsidP="008037DD">
            <w:pPr>
              <w:pStyle w:val="Texto"/>
              <w:ind w:left="0"/>
              <w:rPr>
                <w:noProof/>
                <w:szCs w:val="22"/>
                <w:lang w:val="pt-BR"/>
              </w:rPr>
            </w:pPr>
          </w:p>
          <w:p w14:paraId="5024130E" w14:textId="77777777" w:rsidR="007177DE" w:rsidRPr="007177DE" w:rsidRDefault="007177DE" w:rsidP="007177DE">
            <w:pPr>
              <w:pStyle w:val="Ttulo3"/>
              <w:rPr>
                <w:bCs/>
                <w:noProof/>
                <w:sz w:val="22"/>
                <w:lang w:val="pt-BR" w:eastAsia="en-AU"/>
              </w:rPr>
            </w:pPr>
            <w:r w:rsidRPr="007177DE">
              <w:rPr>
                <w:bCs/>
                <w:noProof/>
                <w:sz w:val="22"/>
                <w:lang w:val="pt-BR" w:eastAsia="en-AU"/>
              </w:rPr>
              <w:t>Diferenciais</w:t>
            </w:r>
          </w:p>
          <w:p w14:paraId="12FBCE3D" w14:textId="77777777" w:rsidR="007177DE" w:rsidRPr="007177DE" w:rsidRDefault="007177DE" w:rsidP="007177DE">
            <w:pPr>
              <w:pStyle w:val="Ttulo3"/>
              <w:numPr>
                <w:ilvl w:val="0"/>
                <w:numId w:val="18"/>
              </w:numPr>
              <w:rPr>
                <w:noProof/>
                <w:sz w:val="22"/>
                <w:lang w:val="pt-BR" w:eastAsia="en-AU"/>
              </w:rPr>
            </w:pPr>
            <w:r w:rsidRPr="007177DE">
              <w:rPr>
                <w:noProof/>
                <w:sz w:val="22"/>
                <w:lang w:val="pt-BR" w:eastAsia="en-AU"/>
              </w:rPr>
              <w:t>Liderança e gestão de equipes</w:t>
            </w:r>
          </w:p>
          <w:p w14:paraId="6123BEF1" w14:textId="77777777" w:rsidR="007177DE" w:rsidRPr="007177DE" w:rsidRDefault="007177DE" w:rsidP="007177DE">
            <w:pPr>
              <w:pStyle w:val="Ttulo3"/>
              <w:numPr>
                <w:ilvl w:val="0"/>
                <w:numId w:val="18"/>
              </w:numPr>
              <w:rPr>
                <w:noProof/>
                <w:sz w:val="22"/>
                <w:lang w:val="pt-BR" w:eastAsia="en-AU"/>
              </w:rPr>
            </w:pPr>
            <w:r w:rsidRPr="007177DE">
              <w:rPr>
                <w:noProof/>
                <w:sz w:val="22"/>
                <w:lang w:val="pt-BR" w:eastAsia="en-AU"/>
              </w:rPr>
              <w:t>Adaptabilidade (transição indústria → tecnologia)</w:t>
            </w:r>
          </w:p>
          <w:p w14:paraId="33611A03" w14:textId="77777777" w:rsidR="007177DE" w:rsidRPr="007177DE" w:rsidRDefault="007177DE" w:rsidP="007177DE">
            <w:pPr>
              <w:pStyle w:val="Ttulo3"/>
              <w:numPr>
                <w:ilvl w:val="0"/>
                <w:numId w:val="18"/>
              </w:numPr>
              <w:rPr>
                <w:noProof/>
                <w:sz w:val="22"/>
                <w:lang w:val="pt-BR" w:eastAsia="en-AU"/>
              </w:rPr>
            </w:pPr>
            <w:r w:rsidRPr="007177DE">
              <w:rPr>
                <w:noProof/>
                <w:sz w:val="22"/>
                <w:lang w:val="pt-BR" w:eastAsia="en-AU"/>
              </w:rPr>
              <w:t>Comprometimento e autodidatismo</w:t>
            </w:r>
          </w:p>
          <w:p w14:paraId="2F2FC599" w14:textId="77777777" w:rsidR="007177DE" w:rsidRPr="007177DE" w:rsidRDefault="007177DE" w:rsidP="007177DE">
            <w:pPr>
              <w:pStyle w:val="Ttulo3"/>
              <w:numPr>
                <w:ilvl w:val="0"/>
                <w:numId w:val="18"/>
              </w:numPr>
              <w:rPr>
                <w:noProof/>
                <w:sz w:val="22"/>
                <w:lang w:val="pt-BR" w:eastAsia="en-AU"/>
              </w:rPr>
            </w:pPr>
            <w:r w:rsidRPr="007177DE">
              <w:rPr>
                <w:noProof/>
                <w:sz w:val="22"/>
                <w:lang w:val="pt-BR" w:eastAsia="en-AU"/>
              </w:rPr>
              <w:t>Inglês técnico e alemão básico</w:t>
            </w:r>
          </w:p>
          <w:p w14:paraId="1DEFEAED" w14:textId="0C27BBD6" w:rsidR="00333C37" w:rsidRDefault="00333C37" w:rsidP="00F61508">
            <w:pPr>
              <w:jc w:val="both"/>
              <w:rPr>
                <w:noProof/>
                <w:sz w:val="16"/>
                <w:szCs w:val="18"/>
                <w:lang w:val="pt-BR"/>
              </w:rPr>
            </w:pPr>
          </w:p>
          <w:p w14:paraId="359714F9" w14:textId="4EA67B65" w:rsidR="00333C37" w:rsidRPr="0068337A" w:rsidRDefault="00333C37" w:rsidP="00F61508">
            <w:pPr>
              <w:jc w:val="both"/>
              <w:rPr>
                <w:noProof/>
                <w:sz w:val="18"/>
                <w:szCs w:val="20"/>
                <w:lang w:val="pt-BR"/>
              </w:rPr>
            </w:pPr>
          </w:p>
        </w:tc>
      </w:tr>
      <w:tr w:rsidR="0064324A" w:rsidRPr="00AD1CA7" w14:paraId="207D828B" w14:textId="77777777" w:rsidTr="00A00CB7">
        <w:trPr>
          <w:trHeight w:val="80"/>
        </w:trPr>
        <w:tc>
          <w:tcPr>
            <w:tcW w:w="6804" w:type="dxa"/>
            <w:gridSpan w:val="10"/>
            <w:tcBorders>
              <w:bottom w:val="single" w:sz="8" w:space="0" w:color="2C3B57" w:themeColor="text2"/>
            </w:tcBorders>
            <w:vAlign w:val="bottom"/>
          </w:tcPr>
          <w:p w14:paraId="4AE10A8A" w14:textId="5FCECCF3" w:rsidR="0064324A" w:rsidRDefault="0032581F" w:rsidP="007177DE">
            <w:pPr>
              <w:pStyle w:val="Ttulo3"/>
              <w:ind w:left="0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HABILIDADES TÉCNICAS</w:t>
            </w:r>
          </w:p>
        </w:tc>
        <w:tc>
          <w:tcPr>
            <w:tcW w:w="23" w:type="dxa"/>
            <w:vMerge/>
            <w:vAlign w:val="center"/>
          </w:tcPr>
          <w:p w14:paraId="365E3A4F" w14:textId="77777777" w:rsidR="0064324A" w:rsidRPr="00AD1CA7" w:rsidRDefault="0064324A" w:rsidP="00DF1CB4">
            <w:pPr>
              <w:rPr>
                <w:noProof/>
                <w:lang w:val="pt-BR"/>
              </w:rPr>
            </w:pPr>
          </w:p>
        </w:tc>
        <w:tc>
          <w:tcPr>
            <w:tcW w:w="3631" w:type="dxa"/>
            <w:gridSpan w:val="3"/>
            <w:vMerge/>
            <w:shd w:val="clear" w:color="auto" w:fill="CADEE5" w:themeFill="background2"/>
            <w:vAlign w:val="center"/>
          </w:tcPr>
          <w:p w14:paraId="57EFAAEF" w14:textId="77777777" w:rsidR="0064324A" w:rsidRPr="00AD1CA7" w:rsidRDefault="0064324A" w:rsidP="00DF1CB4">
            <w:pPr>
              <w:rPr>
                <w:noProof/>
                <w:lang w:val="pt-BR"/>
              </w:rPr>
            </w:pPr>
          </w:p>
        </w:tc>
      </w:tr>
      <w:tr w:rsidR="0064324A" w:rsidRPr="00AD1CA7" w14:paraId="43FA06BB" w14:textId="77777777" w:rsidTr="00A00CB7">
        <w:trPr>
          <w:trHeight w:val="80"/>
        </w:trPr>
        <w:tc>
          <w:tcPr>
            <w:tcW w:w="6804" w:type="dxa"/>
            <w:gridSpan w:val="10"/>
            <w:tcBorders>
              <w:bottom w:val="single" w:sz="8" w:space="0" w:color="2C3B57" w:themeColor="text2"/>
            </w:tcBorders>
            <w:vAlign w:val="bottom"/>
          </w:tcPr>
          <w:p w14:paraId="7CECA424" w14:textId="1B118315" w:rsidR="008037DD" w:rsidRPr="007177DE" w:rsidRDefault="008037DD" w:rsidP="008037DD">
            <w:pPr>
              <w:pStyle w:val="Texto"/>
              <w:rPr>
                <w:noProof/>
                <w:sz w:val="20"/>
                <w:szCs w:val="20"/>
                <w:lang w:val="pt-BR"/>
              </w:rPr>
            </w:pPr>
            <w:r w:rsidRPr="007177DE">
              <w:rPr>
                <w:b/>
                <w:bCs/>
                <w:noProof/>
                <w:sz w:val="20"/>
                <w:szCs w:val="20"/>
                <w:lang w:val="pt-BR"/>
              </w:rPr>
              <w:t>Linguagens e Frameworks:</w:t>
            </w:r>
            <w:r w:rsidRPr="007177DE">
              <w:rPr>
                <w:noProof/>
                <w:sz w:val="20"/>
                <w:szCs w:val="20"/>
                <w:lang w:val="pt-BR"/>
              </w:rPr>
              <w:t xml:space="preserve"> JavaScript, TypeScript, Node.js, NestJS, Angular, Java, Spring Boot</w:t>
            </w:r>
            <w:r w:rsidR="000E4044">
              <w:rPr>
                <w:noProof/>
                <w:sz w:val="20"/>
                <w:szCs w:val="20"/>
                <w:lang w:val="pt-BR"/>
              </w:rPr>
              <w:t>, C#</w:t>
            </w:r>
            <w:r w:rsidRPr="007177DE">
              <w:rPr>
                <w:noProof/>
                <w:sz w:val="20"/>
                <w:szCs w:val="20"/>
                <w:lang w:val="pt-BR"/>
              </w:rPr>
              <w:br/>
            </w:r>
            <w:r w:rsidRPr="007177DE">
              <w:rPr>
                <w:b/>
                <w:bCs/>
                <w:noProof/>
                <w:sz w:val="20"/>
                <w:szCs w:val="20"/>
                <w:lang w:val="pt-BR"/>
              </w:rPr>
              <w:t>Banco de Dados:</w:t>
            </w:r>
            <w:r w:rsidRPr="007177DE">
              <w:rPr>
                <w:noProof/>
                <w:sz w:val="20"/>
                <w:szCs w:val="20"/>
                <w:lang w:val="pt-BR"/>
              </w:rPr>
              <w:t xml:space="preserve"> MySQL, PostgreSQL, MongoDB, Sequelize</w:t>
            </w:r>
            <w:r w:rsidRPr="007177DE">
              <w:rPr>
                <w:noProof/>
                <w:sz w:val="20"/>
                <w:szCs w:val="20"/>
                <w:lang w:val="pt-BR"/>
              </w:rPr>
              <w:br/>
            </w:r>
            <w:r w:rsidRPr="007177DE">
              <w:rPr>
                <w:b/>
                <w:bCs/>
                <w:noProof/>
                <w:sz w:val="20"/>
                <w:szCs w:val="20"/>
                <w:lang w:val="pt-BR"/>
              </w:rPr>
              <w:t>DevOps &amp; Cloud:</w:t>
            </w:r>
            <w:r w:rsidRPr="007177DE">
              <w:rPr>
                <w:noProof/>
                <w:sz w:val="20"/>
                <w:szCs w:val="20"/>
                <w:lang w:val="pt-BR"/>
              </w:rPr>
              <w:t xml:space="preserve"> Docker, Terraform, AWS</w:t>
            </w:r>
            <w:r w:rsidRPr="007177DE">
              <w:rPr>
                <w:noProof/>
                <w:sz w:val="20"/>
                <w:szCs w:val="20"/>
                <w:lang w:val="pt-BR"/>
              </w:rPr>
              <w:br/>
            </w:r>
            <w:r w:rsidRPr="007177DE">
              <w:rPr>
                <w:b/>
                <w:bCs/>
                <w:noProof/>
                <w:sz w:val="20"/>
                <w:szCs w:val="20"/>
                <w:lang w:val="pt-BR"/>
              </w:rPr>
              <w:t>Ferramentas:</w:t>
            </w:r>
            <w:r w:rsidRPr="007177DE">
              <w:rPr>
                <w:noProof/>
                <w:sz w:val="20"/>
                <w:szCs w:val="20"/>
                <w:lang w:val="pt-BR"/>
              </w:rPr>
              <w:t xml:space="preserve"> Git, GitHub, VS Code, IntelliJ, Linux, Postman</w:t>
            </w:r>
          </w:p>
          <w:p w14:paraId="76FF9D1F" w14:textId="79914C30" w:rsidR="0064324A" w:rsidRPr="0064324A" w:rsidRDefault="0064324A" w:rsidP="0064324A">
            <w:pPr>
              <w:rPr>
                <w:lang w:val="pt-BR"/>
              </w:rPr>
            </w:pPr>
          </w:p>
        </w:tc>
        <w:tc>
          <w:tcPr>
            <w:tcW w:w="23" w:type="dxa"/>
            <w:vMerge/>
            <w:vAlign w:val="center"/>
          </w:tcPr>
          <w:p w14:paraId="473B9B95" w14:textId="77777777" w:rsidR="0064324A" w:rsidRPr="00AD1CA7" w:rsidRDefault="0064324A" w:rsidP="00DF1CB4">
            <w:pPr>
              <w:rPr>
                <w:noProof/>
                <w:lang w:val="pt-BR"/>
              </w:rPr>
            </w:pPr>
          </w:p>
        </w:tc>
        <w:tc>
          <w:tcPr>
            <w:tcW w:w="3631" w:type="dxa"/>
            <w:gridSpan w:val="3"/>
            <w:vMerge/>
            <w:shd w:val="clear" w:color="auto" w:fill="CADEE5" w:themeFill="background2"/>
            <w:vAlign w:val="center"/>
          </w:tcPr>
          <w:p w14:paraId="54CC7D91" w14:textId="77777777" w:rsidR="0064324A" w:rsidRPr="00AD1CA7" w:rsidRDefault="0064324A" w:rsidP="00DF1CB4">
            <w:pPr>
              <w:rPr>
                <w:noProof/>
                <w:lang w:val="pt-BR"/>
              </w:rPr>
            </w:pPr>
          </w:p>
        </w:tc>
      </w:tr>
    </w:tbl>
    <w:p w14:paraId="6DEAFCB6" w14:textId="54EFFE85" w:rsidR="00AB03FA" w:rsidRPr="00AD1CA7" w:rsidRDefault="00AB03FA" w:rsidP="005B5629">
      <w:pPr>
        <w:rPr>
          <w:noProof/>
          <w:lang w:val="pt-BR"/>
        </w:rPr>
      </w:pPr>
    </w:p>
    <w:sectPr w:rsidR="00AB03FA" w:rsidRPr="00AD1CA7" w:rsidSect="005B5629">
      <w:pgSz w:w="11906" w:h="16838" w:code="9"/>
      <w:pgMar w:top="720" w:right="720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91256" w14:textId="77777777" w:rsidR="00C058AF" w:rsidRDefault="00C058AF" w:rsidP="00DF1CB4">
      <w:r>
        <w:separator/>
      </w:r>
    </w:p>
  </w:endnote>
  <w:endnote w:type="continuationSeparator" w:id="0">
    <w:p w14:paraId="0B4F7ED4" w14:textId="77777777" w:rsidR="00C058AF" w:rsidRDefault="00C058AF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1F0C" w14:textId="77777777" w:rsidR="00C058AF" w:rsidRDefault="00C058AF" w:rsidP="00DF1CB4">
      <w:r>
        <w:separator/>
      </w:r>
    </w:p>
  </w:footnote>
  <w:footnote w:type="continuationSeparator" w:id="0">
    <w:p w14:paraId="2808CC4A" w14:textId="77777777" w:rsidR="00C058AF" w:rsidRDefault="00C058AF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B819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D3786"/>
    <w:multiLevelType w:val="multilevel"/>
    <w:tmpl w:val="B3A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80799"/>
    <w:multiLevelType w:val="hybridMultilevel"/>
    <w:tmpl w:val="67A4916E"/>
    <w:lvl w:ilvl="0" w:tplc="CB423BDA">
      <w:start w:val="1"/>
      <w:numFmt w:val="bullet"/>
      <w:pStyle w:val="Commarcadore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B80F6D"/>
    <w:multiLevelType w:val="multilevel"/>
    <w:tmpl w:val="E9D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905DF"/>
    <w:multiLevelType w:val="multilevel"/>
    <w:tmpl w:val="E16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E70A6"/>
    <w:multiLevelType w:val="multilevel"/>
    <w:tmpl w:val="BE2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901E3"/>
    <w:multiLevelType w:val="multilevel"/>
    <w:tmpl w:val="128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3409F"/>
    <w:multiLevelType w:val="multilevel"/>
    <w:tmpl w:val="B7A0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7220">
    <w:abstractNumId w:val="0"/>
  </w:num>
  <w:num w:numId="2" w16cid:durableId="1319848733">
    <w:abstractNumId w:val="1"/>
  </w:num>
  <w:num w:numId="3" w16cid:durableId="1415199055">
    <w:abstractNumId w:val="2"/>
  </w:num>
  <w:num w:numId="4" w16cid:durableId="1389768702">
    <w:abstractNumId w:val="3"/>
  </w:num>
  <w:num w:numId="5" w16cid:durableId="1220824069">
    <w:abstractNumId w:val="8"/>
  </w:num>
  <w:num w:numId="6" w16cid:durableId="1308170859">
    <w:abstractNumId w:val="4"/>
  </w:num>
  <w:num w:numId="7" w16cid:durableId="257714102">
    <w:abstractNumId w:val="5"/>
  </w:num>
  <w:num w:numId="8" w16cid:durableId="1933733624">
    <w:abstractNumId w:val="6"/>
  </w:num>
  <w:num w:numId="9" w16cid:durableId="2038895926">
    <w:abstractNumId w:val="7"/>
  </w:num>
  <w:num w:numId="10" w16cid:durableId="1272736649">
    <w:abstractNumId w:val="9"/>
  </w:num>
  <w:num w:numId="11" w16cid:durableId="1945380476">
    <w:abstractNumId w:val="10"/>
  </w:num>
  <w:num w:numId="12" w16cid:durableId="183597361">
    <w:abstractNumId w:val="12"/>
  </w:num>
  <w:num w:numId="13" w16cid:durableId="1395935397">
    <w:abstractNumId w:val="15"/>
  </w:num>
  <w:num w:numId="14" w16cid:durableId="831218971">
    <w:abstractNumId w:val="11"/>
  </w:num>
  <w:num w:numId="15" w16cid:durableId="214708883">
    <w:abstractNumId w:val="16"/>
  </w:num>
  <w:num w:numId="16" w16cid:durableId="187263094">
    <w:abstractNumId w:val="17"/>
  </w:num>
  <w:num w:numId="17" w16cid:durableId="1433816842">
    <w:abstractNumId w:val="14"/>
  </w:num>
  <w:num w:numId="18" w16cid:durableId="646134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54"/>
    <w:rsid w:val="000101BE"/>
    <w:rsid w:val="00043C87"/>
    <w:rsid w:val="00066095"/>
    <w:rsid w:val="000766AB"/>
    <w:rsid w:val="000907E0"/>
    <w:rsid w:val="000E4044"/>
    <w:rsid w:val="00121C87"/>
    <w:rsid w:val="0019340E"/>
    <w:rsid w:val="001D4DA6"/>
    <w:rsid w:val="001F61F7"/>
    <w:rsid w:val="00217F16"/>
    <w:rsid w:val="002B01B2"/>
    <w:rsid w:val="002B73E2"/>
    <w:rsid w:val="002D3AB8"/>
    <w:rsid w:val="00312EF0"/>
    <w:rsid w:val="0032581F"/>
    <w:rsid w:val="00333C37"/>
    <w:rsid w:val="003D0C97"/>
    <w:rsid w:val="00413477"/>
    <w:rsid w:val="004A3C43"/>
    <w:rsid w:val="004A586E"/>
    <w:rsid w:val="00560EA0"/>
    <w:rsid w:val="005B5629"/>
    <w:rsid w:val="005D6A0A"/>
    <w:rsid w:val="005E09DE"/>
    <w:rsid w:val="005F5561"/>
    <w:rsid w:val="00624138"/>
    <w:rsid w:val="0064324A"/>
    <w:rsid w:val="00680892"/>
    <w:rsid w:val="0068337A"/>
    <w:rsid w:val="006C60E6"/>
    <w:rsid w:val="006D5F86"/>
    <w:rsid w:val="007177DE"/>
    <w:rsid w:val="007A2D78"/>
    <w:rsid w:val="007A48ED"/>
    <w:rsid w:val="008037DD"/>
    <w:rsid w:val="00830AC8"/>
    <w:rsid w:val="00840D24"/>
    <w:rsid w:val="00864454"/>
    <w:rsid w:val="00873900"/>
    <w:rsid w:val="009137E2"/>
    <w:rsid w:val="009301E1"/>
    <w:rsid w:val="00973C5C"/>
    <w:rsid w:val="00980CB5"/>
    <w:rsid w:val="009835F5"/>
    <w:rsid w:val="009973D9"/>
    <w:rsid w:val="009C6802"/>
    <w:rsid w:val="009E3FD1"/>
    <w:rsid w:val="009F7B5B"/>
    <w:rsid w:val="00A00CB7"/>
    <w:rsid w:val="00A11DF9"/>
    <w:rsid w:val="00A303E2"/>
    <w:rsid w:val="00A312CF"/>
    <w:rsid w:val="00A4260E"/>
    <w:rsid w:val="00A520FA"/>
    <w:rsid w:val="00A7127C"/>
    <w:rsid w:val="00A715EE"/>
    <w:rsid w:val="00A76BB5"/>
    <w:rsid w:val="00A80825"/>
    <w:rsid w:val="00A82BA5"/>
    <w:rsid w:val="00AB03FA"/>
    <w:rsid w:val="00AB5526"/>
    <w:rsid w:val="00AD0DDD"/>
    <w:rsid w:val="00AD1CA7"/>
    <w:rsid w:val="00AD6FA4"/>
    <w:rsid w:val="00B83E84"/>
    <w:rsid w:val="00BB7710"/>
    <w:rsid w:val="00BF45C0"/>
    <w:rsid w:val="00C058AF"/>
    <w:rsid w:val="00C21801"/>
    <w:rsid w:val="00C62D9F"/>
    <w:rsid w:val="00CB3899"/>
    <w:rsid w:val="00D06709"/>
    <w:rsid w:val="00D22A6D"/>
    <w:rsid w:val="00D5735C"/>
    <w:rsid w:val="00D74C88"/>
    <w:rsid w:val="00DB624A"/>
    <w:rsid w:val="00DF1CB4"/>
    <w:rsid w:val="00DF4AEC"/>
    <w:rsid w:val="00E14266"/>
    <w:rsid w:val="00E567B3"/>
    <w:rsid w:val="00F61508"/>
    <w:rsid w:val="00FA4DB0"/>
    <w:rsid w:val="00FB4288"/>
    <w:rsid w:val="00FE08FD"/>
    <w:rsid w:val="00FE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17D837"/>
  <w15:chartTrackingRefBased/>
  <w15:docId w15:val="{0022A201-57F5-4AAE-9BDB-05B564D5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3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Ttulo1">
    <w:name w:val="heading 1"/>
    <w:basedOn w:val="Normal"/>
    <w:next w:val="Normal"/>
    <w:link w:val="Ttulo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Ttulo2">
    <w:name w:val="heading 2"/>
    <w:basedOn w:val="Normal"/>
    <w:next w:val="Normal"/>
    <w:link w:val="Ttulo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Ttulo3">
    <w:name w:val="heading 3"/>
    <w:basedOn w:val="Normal"/>
    <w:next w:val="Normal"/>
    <w:link w:val="Ttulo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D3AB8"/>
    <w:rPr>
      <w:sz w:val="16"/>
    </w:rPr>
  </w:style>
  <w:style w:type="paragraph" w:styleId="Rodap">
    <w:name w:val="footer"/>
    <w:basedOn w:val="Normal"/>
    <w:link w:val="Rodap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2D3AB8"/>
    <w:rPr>
      <w:sz w:val="16"/>
    </w:rPr>
  </w:style>
  <w:style w:type="paragraph" w:styleId="Textodebalo">
    <w:name w:val="Balloon Text"/>
    <w:basedOn w:val="Normal"/>
    <w:link w:val="Textodebalo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elacomgrade">
    <w:name w:val="Table Grid"/>
    <w:basedOn w:val="Tabela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Ttulo2Char">
    <w:name w:val="Título 2 Char"/>
    <w:basedOn w:val="Fontepargpadro"/>
    <w:link w:val="Ttulo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Ttulo3Char">
    <w:name w:val="Título 3 Char"/>
    <w:basedOn w:val="Fontepargpadro"/>
    <w:link w:val="Ttulo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o">
    <w:name w:val="Texto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as">
    <w:name w:val="Data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PargrafodaLista">
    <w:name w:val="List Paragraph"/>
    <w:basedOn w:val="Normal"/>
    <w:uiPriority w:val="6"/>
    <w:qFormat/>
    <w:rsid w:val="00B83E84"/>
    <w:pPr>
      <w:numPr>
        <w:numId w:val="11"/>
      </w:numPr>
      <w:spacing w:before="80" w:line="360" w:lineRule="auto"/>
      <w:ind w:left="533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TextodoEspaoReservado">
    <w:name w:val="Placeholder Text"/>
    <w:basedOn w:val="Fontepargpadro"/>
    <w:uiPriority w:val="99"/>
    <w:semiHidden/>
    <w:rsid w:val="00FA4DB0"/>
    <w:rPr>
      <w:color w:val="808080"/>
    </w:rPr>
  </w:style>
  <w:style w:type="character" w:styleId="nfase">
    <w:name w:val="Emphasis"/>
    <w:basedOn w:val="Fontepargpadro"/>
    <w:uiPriority w:val="20"/>
    <w:qFormat/>
    <w:rsid w:val="00DF1CB4"/>
    <w:rPr>
      <w:b/>
      <w:i w:val="0"/>
      <w:iCs/>
    </w:rPr>
  </w:style>
  <w:style w:type="paragraph" w:customStyle="1" w:styleId="Default">
    <w:name w:val="Default"/>
    <w:rsid w:val="00864454"/>
    <w:pPr>
      <w:autoSpaceDE w:val="0"/>
      <w:autoSpaceDN w:val="0"/>
      <w:adjustRightInd w:val="0"/>
    </w:pPr>
    <w:rPr>
      <w:rFonts w:ascii="Lucida Sans Unicode" w:hAnsi="Lucida Sans Unicode" w:cs="Lucida Sans Unicode"/>
      <w:color w:val="000000"/>
      <w:lang w:val="en-US"/>
    </w:rPr>
  </w:style>
  <w:style w:type="paragraph" w:styleId="Commarcadores">
    <w:name w:val="List Bullet"/>
    <w:basedOn w:val="Normal"/>
    <w:uiPriority w:val="36"/>
    <w:unhideWhenUsed/>
    <w:qFormat/>
    <w:rsid w:val="009973D9"/>
    <w:pPr>
      <w:numPr>
        <w:numId w:val="12"/>
      </w:numPr>
      <w:spacing w:after="180" w:line="264" w:lineRule="auto"/>
    </w:pPr>
    <w:rPr>
      <w:rFonts w:eastAsiaTheme="minorEastAsia" w:cstheme="minorBidi"/>
      <w:sz w:val="24"/>
      <w:lang w:val="pt-BR"/>
    </w:rPr>
  </w:style>
  <w:style w:type="character" w:styleId="Hyperlink">
    <w:name w:val="Hyperlink"/>
    <w:basedOn w:val="Fontepargpadro"/>
    <w:uiPriority w:val="99"/>
    <w:unhideWhenUsed/>
    <w:rsid w:val="009973D9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973D9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717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diegodesouza-devweb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iego-de-Souza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AppData\Roaming\Microsoft\Templates\Curr&#237;culo%20moderno%20e%20organizad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1B1E8ED84D48EEA733B3037AD21C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400D6E-D0F5-48A2-83CD-A4E57105FAA8}"/>
      </w:docPartPr>
      <w:docPartBody>
        <w:p w:rsidR="00370DCC" w:rsidRDefault="00CC3BCD" w:rsidP="00CC3BCD">
          <w:pPr>
            <w:pStyle w:val="471B1E8ED84D48EEA733B3037AD21CF7"/>
          </w:pPr>
          <w:r w:rsidRPr="00AD1CA7">
            <w:rPr>
              <w:noProof/>
              <w:lang w:bidi="pt-BR"/>
            </w:rPr>
            <w:t>Experiência</w:t>
          </w:r>
        </w:p>
      </w:docPartBody>
    </w:docPart>
    <w:docPart>
      <w:docPartPr>
        <w:name w:val="8E107D0FE3014AD1A0A555281012F0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F54117-1ADB-4181-A38E-5DEEC3F4E06C}"/>
      </w:docPartPr>
      <w:docPartBody>
        <w:p w:rsidR="00370DCC" w:rsidRDefault="00CC3BCD" w:rsidP="00CC3BCD">
          <w:pPr>
            <w:pStyle w:val="8E107D0FE3014AD1A0A555281012F01F"/>
          </w:pPr>
          <w:r w:rsidRPr="00AD1CA7">
            <w:rPr>
              <w:noProof/>
              <w:lang w:bidi="pt-BR"/>
            </w:rPr>
            <w:t>Formação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3226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7B6"/>
    <w:rsid w:val="0019340E"/>
    <w:rsid w:val="001C6D0E"/>
    <w:rsid w:val="002602D2"/>
    <w:rsid w:val="00370DCC"/>
    <w:rsid w:val="004A3C43"/>
    <w:rsid w:val="004C2532"/>
    <w:rsid w:val="004F67B6"/>
    <w:rsid w:val="00502B62"/>
    <w:rsid w:val="005258CA"/>
    <w:rsid w:val="005A7586"/>
    <w:rsid w:val="00624138"/>
    <w:rsid w:val="00694DC6"/>
    <w:rsid w:val="00A04E0D"/>
    <w:rsid w:val="00AB5526"/>
    <w:rsid w:val="00BB7710"/>
    <w:rsid w:val="00C60135"/>
    <w:rsid w:val="00CC3BCD"/>
    <w:rsid w:val="00D75F5D"/>
    <w:rsid w:val="00E21835"/>
    <w:rsid w:val="00E64D01"/>
    <w:rsid w:val="00E930AE"/>
    <w:rsid w:val="00F14298"/>
    <w:rsid w:val="00FA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6"/>
    <w:qFormat/>
    <w:rsid w:val="004F67B6"/>
    <w:pPr>
      <w:numPr>
        <w:numId w:val="1"/>
      </w:numPr>
      <w:spacing w:before="80" w:after="0" w:line="360" w:lineRule="auto"/>
      <w:ind w:left="533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  <w:lang w:val="pt-PT" w:eastAsia="en-US"/>
    </w:rPr>
  </w:style>
  <w:style w:type="paragraph" w:customStyle="1" w:styleId="471B1E8ED84D48EEA733B3037AD21CF7">
    <w:name w:val="471B1E8ED84D48EEA733B3037AD21CF7"/>
    <w:rsid w:val="00CC3BCD"/>
  </w:style>
  <w:style w:type="paragraph" w:customStyle="1" w:styleId="8E107D0FE3014AD1A0A555281012F01F">
    <w:name w:val="8E107D0FE3014AD1A0A555281012F01F"/>
    <w:rsid w:val="00CC3B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279B8F-2F3B-4BEF-B2AC-009C5DCB1D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moderno e organizado</Template>
  <TotalTime>2</TotalTime>
  <Pages>1</Pages>
  <Words>424</Words>
  <Characters>2293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</dc:creator>
  <cp:keywords/>
  <dc:description/>
  <cp:lastModifiedBy>Diego de Souza Lima Souza</cp:lastModifiedBy>
  <cp:revision>3</cp:revision>
  <dcterms:created xsi:type="dcterms:W3CDTF">2026-04-11T12:50:00Z</dcterms:created>
  <dcterms:modified xsi:type="dcterms:W3CDTF">2026-04-26T15:04:00Z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